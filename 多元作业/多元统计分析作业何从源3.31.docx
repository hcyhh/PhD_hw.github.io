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6A8DA" w14:textId="173D00CA" w:rsidR="002C5829" w:rsidRDefault="00D55120" w:rsidP="00D55120">
      <w:pPr>
        <w:pStyle w:val="SCI3"/>
        <w:ind w:firstLine="643"/>
      </w:pPr>
      <w:r>
        <w:rPr>
          <w:rFonts w:hint="eastAsia"/>
        </w:rPr>
        <w:t>多元统计分析作业</w:t>
      </w:r>
    </w:p>
    <w:p w14:paraId="740AA5E2" w14:textId="578AC497" w:rsidR="00265C00" w:rsidRDefault="00D55120" w:rsidP="00D55120">
      <w:pPr>
        <w:pStyle w:val="ab"/>
        <w:ind w:firstLineChars="0" w:firstLine="0"/>
        <w:rPr>
          <w:rFonts w:eastAsiaTheme="minorEastAsia"/>
        </w:rPr>
      </w:pPr>
      <w:r w:rsidRPr="00D55120">
        <w:rPr>
          <w:rFonts w:eastAsiaTheme="minorEastAsia"/>
          <w:noProof/>
        </w:rPr>
        <w:drawing>
          <wp:inline distT="0" distB="0" distL="0" distR="0" wp14:anchorId="2416A42A" wp14:editId="5F512C9A">
            <wp:extent cx="5253355" cy="259715"/>
            <wp:effectExtent l="0" t="0" r="4445" b="6985"/>
            <wp:docPr id="802435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35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3868" w14:textId="6C8C68A5" w:rsidR="00D55120" w:rsidRDefault="00370F5F" w:rsidP="00D55120">
      <w:pPr>
        <w:pStyle w:val="ab"/>
        <w:ind w:firstLineChars="0" w:firstLine="0"/>
        <w:rPr>
          <w:rFonts w:eastAsiaTheme="minorEastAsia"/>
        </w:rPr>
      </w:pPr>
      <w:r w:rsidRPr="00370F5F">
        <w:rPr>
          <w:rFonts w:eastAsiaTheme="minorEastAsia"/>
          <w:noProof/>
        </w:rPr>
        <w:drawing>
          <wp:inline distT="0" distB="0" distL="0" distR="0" wp14:anchorId="619762BF" wp14:editId="07B42D4E">
            <wp:extent cx="4096322" cy="4153480"/>
            <wp:effectExtent l="0" t="0" r="0" b="0"/>
            <wp:docPr id="1110270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70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4045" w14:textId="1B1D4487" w:rsidR="00D55120" w:rsidRDefault="00D55120" w:rsidP="00D55120">
      <w:pPr>
        <w:pStyle w:val="ab"/>
        <w:ind w:firstLineChars="0" w:firstLine="0"/>
        <w:rPr>
          <w:rFonts w:eastAsiaTheme="minorEastAsia"/>
        </w:rPr>
      </w:pPr>
      <w:r w:rsidRPr="00D55120">
        <w:rPr>
          <w:rFonts w:eastAsiaTheme="minorEastAsia"/>
          <w:noProof/>
        </w:rPr>
        <w:drawing>
          <wp:inline distT="0" distB="0" distL="0" distR="0" wp14:anchorId="4CDAB1C4" wp14:editId="1A281D7F">
            <wp:extent cx="5253355" cy="343535"/>
            <wp:effectExtent l="0" t="0" r="4445" b="0"/>
            <wp:docPr id="114735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5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4195" w14:textId="3E042F05" w:rsidR="00D55120" w:rsidRDefault="000067DE" w:rsidP="00D55120">
      <w:pPr>
        <w:pStyle w:val="ab"/>
        <w:ind w:firstLineChars="0" w:firstLine="0"/>
        <w:rPr>
          <w:rFonts w:eastAsiaTheme="minorEastAsia"/>
        </w:rPr>
      </w:pPr>
      <w:r w:rsidRPr="000067DE">
        <w:rPr>
          <w:rFonts w:eastAsiaTheme="minorEastAsia"/>
        </w:rPr>
        <w:lastRenderedPageBreak/>
        <w:drawing>
          <wp:inline distT="0" distB="0" distL="0" distR="0" wp14:anchorId="418CA1F1" wp14:editId="6C73CCEA">
            <wp:extent cx="5253355" cy="3176270"/>
            <wp:effectExtent l="0" t="0" r="4445" b="5080"/>
            <wp:docPr id="1862468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68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2C2D" w14:textId="7DF0EA3A" w:rsidR="00D55120" w:rsidRDefault="00D55120" w:rsidP="00D55120">
      <w:pPr>
        <w:pStyle w:val="ab"/>
        <w:ind w:firstLineChars="0" w:firstLine="0"/>
        <w:rPr>
          <w:rFonts w:eastAsiaTheme="minorEastAsia"/>
        </w:rPr>
      </w:pPr>
      <w:r w:rsidRPr="00D55120">
        <w:rPr>
          <w:rFonts w:eastAsiaTheme="minorEastAsia"/>
          <w:noProof/>
        </w:rPr>
        <w:drawing>
          <wp:inline distT="0" distB="0" distL="0" distR="0" wp14:anchorId="1E56AB08" wp14:editId="298B6C79">
            <wp:extent cx="5253355" cy="2263775"/>
            <wp:effectExtent l="0" t="0" r="4445" b="3175"/>
            <wp:docPr id="1533811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11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3E4D" w14:textId="12B1AD81" w:rsidR="00821F58" w:rsidRDefault="00821F58" w:rsidP="00D55120">
      <w:pPr>
        <w:pStyle w:val="ab"/>
        <w:ind w:firstLineChars="0" w:firstLine="0"/>
        <w:rPr>
          <w:rFonts w:eastAsiaTheme="minorEastAsia"/>
        </w:rPr>
      </w:pPr>
    </w:p>
    <w:p w14:paraId="0E0635D0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library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4B2F1A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25AB750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 xml:space="preserve"># a </w:t>
      </w:r>
    </w:p>
    <w:p w14:paraId="0D373AC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mu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AD5A48E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sigma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1169608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 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A867E75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AE2846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lastRenderedPageBreak/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84BA9C6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 nrow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</w:p>
    <w:p w14:paraId="79BCC813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A54751D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751DCF3F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3A48B7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A8622BA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mu_z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  <w:r>
        <w:rPr>
          <w:rFonts w:ascii="Consolas" w:hAnsi="Consolas" w:cs="Courier New"/>
          <w:color w:val="000000"/>
          <w:sz w:val="17"/>
          <w:szCs w:val="17"/>
        </w:rPr>
        <w:t>mu</w:t>
      </w:r>
    </w:p>
    <w:p w14:paraId="76EF07A4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mu_z</w:t>
      </w:r>
    </w:p>
    <w:p w14:paraId="4B05291F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0075E8F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6666"/>
          <w:sz w:val="17"/>
          <w:szCs w:val="17"/>
        </w:rPr>
        <w:t>17</w:t>
      </w:r>
    </w:p>
    <w:p w14:paraId="55C354B0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sigma_z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  <w:r>
        <w:rPr>
          <w:rFonts w:ascii="Consolas" w:hAnsi="Consolas" w:cs="Courier New"/>
          <w:color w:val="000000"/>
          <w:sz w:val="17"/>
          <w:szCs w:val="17"/>
        </w:rPr>
        <w:t>sigma</w:t>
      </w:r>
      <w:r>
        <w:rPr>
          <w:rFonts w:ascii="Consolas" w:hAnsi="Consolas" w:cs="Courier New"/>
          <w:color w:val="666600"/>
          <w:sz w:val="17"/>
          <w:szCs w:val="17"/>
        </w:rPr>
        <w:t>%*%</w:t>
      </w:r>
      <w:r>
        <w:rPr>
          <w:rFonts w:ascii="Consolas" w:hAnsi="Consolas" w:cs="Courier New"/>
          <w:color w:val="000000"/>
          <w:sz w:val="17"/>
          <w:szCs w:val="17"/>
        </w:rPr>
        <w:t>a</w:t>
      </w:r>
    </w:p>
    <w:p w14:paraId="4194BB6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sigma_z </w:t>
      </w:r>
    </w:p>
    <w:p w14:paraId="01E5511B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55653C9E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6666"/>
          <w:sz w:val="17"/>
          <w:szCs w:val="17"/>
        </w:rPr>
        <w:t>21</w:t>
      </w:r>
    </w:p>
    <w:p w14:paraId="27D3620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3637A5B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# b</w:t>
      </w:r>
    </w:p>
    <w:p w14:paraId="4A59E58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5C7383E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 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76C5984F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570FD39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2AAF2430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nrow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</w:p>
    <w:p w14:paraId="1C0C0CEC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58782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E062F6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  <w:r>
        <w:rPr>
          <w:rFonts w:ascii="Consolas" w:hAnsi="Consolas" w:cs="Courier New"/>
          <w:color w:val="000000"/>
          <w:sz w:val="17"/>
          <w:szCs w:val="17"/>
        </w:rPr>
        <w:t>mu</w:t>
      </w:r>
    </w:p>
    <w:p w14:paraId="4E558E4F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3414B55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8</w:t>
      </w:r>
    </w:p>
    <w:p w14:paraId="3AF3E58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6666"/>
          <w:sz w:val="17"/>
          <w:szCs w:val="17"/>
        </w:rPr>
        <w:t>10</w:t>
      </w:r>
    </w:p>
    <w:p w14:paraId="39B94A3B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461794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  <w:r>
        <w:rPr>
          <w:rFonts w:ascii="Consolas" w:hAnsi="Consolas" w:cs="Courier New"/>
          <w:color w:val="000000"/>
          <w:sz w:val="17"/>
          <w:szCs w:val="17"/>
        </w:rPr>
        <w:t>sigma</w:t>
      </w:r>
      <w:r>
        <w:rPr>
          <w:rFonts w:ascii="Consolas" w:hAnsi="Consolas" w:cs="Courier New"/>
          <w:color w:val="666600"/>
          <w:sz w:val="17"/>
          <w:szCs w:val="17"/>
        </w:rPr>
        <w:t>%*%</w:t>
      </w:r>
      <w:r>
        <w:rPr>
          <w:rFonts w:ascii="Consolas" w:hAnsi="Consolas" w:cs="Courier New"/>
          <w:color w:val="000000"/>
          <w:sz w:val="17"/>
          <w:szCs w:val="17"/>
        </w:rPr>
        <w:t>A</w:t>
      </w:r>
    </w:p>
    <w:p w14:paraId="7A7642F9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5F454C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6666"/>
          <w:sz w:val="17"/>
          <w:szCs w:val="17"/>
        </w:rPr>
        <w:t>29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96515C2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9</w:t>
      </w:r>
    </w:p>
    <w:p w14:paraId="2600878C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D5CD80D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c </w:t>
      </w:r>
    </w:p>
    <w:p w14:paraId="6DD974E3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A662692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mu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BE27D7D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AF5051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sigma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34D0432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lastRenderedPageBreak/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13</w:t>
      </w:r>
    </w:p>
    <w:p w14:paraId="34AD112D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E78B54D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 d </w:t>
      </w:r>
    </w:p>
    <w:p w14:paraId="27D02F87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8BC1EE3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mu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)]</w:t>
      </w:r>
    </w:p>
    <w:p w14:paraId="63F9EA4A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</w:p>
    <w:p w14:paraId="059E1498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sigma</w:t>
      </w:r>
      <w:r>
        <w:rPr>
          <w:rFonts w:ascii="Consolas" w:hAnsi="Consolas" w:cs="Courier New"/>
          <w:color w:val="666600"/>
          <w:sz w:val="17"/>
          <w:szCs w:val="17"/>
        </w:rPr>
        <w:t>[-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C88BA6D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464ABB5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</w:p>
    <w:p w14:paraId="651C1CDD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4</w:t>
      </w:r>
    </w:p>
    <w:p w14:paraId="028C2986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621A7FC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#e </w:t>
      </w:r>
    </w:p>
    <w:p w14:paraId="6436522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 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12F995D5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BF5B7B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C94B453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0.5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),</w:t>
      </w:r>
    </w:p>
    <w:p w14:paraId="1FD6C8BE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  nrow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</w:p>
    <w:p w14:paraId="0DDFECC8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8B5A45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712E9F4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  <w:r>
        <w:rPr>
          <w:rFonts w:ascii="Consolas" w:hAnsi="Consolas" w:cs="Courier New"/>
          <w:color w:val="000000"/>
          <w:sz w:val="17"/>
          <w:szCs w:val="17"/>
        </w:rPr>
        <w:t>mu</w:t>
      </w:r>
    </w:p>
    <w:p w14:paraId="4BA5E3CC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3620DEC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3</w:t>
      </w:r>
    </w:p>
    <w:p w14:paraId="260E5D31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4</w:t>
      </w:r>
    </w:p>
    <w:p w14:paraId="1019FACB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2</w:t>
      </w:r>
    </w:p>
    <w:p w14:paraId="4FB6F6FE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92E3F6C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  <w:r>
        <w:rPr>
          <w:rFonts w:ascii="Consolas" w:hAnsi="Consolas" w:cs="Courier New"/>
          <w:color w:val="000000"/>
          <w:sz w:val="17"/>
          <w:szCs w:val="17"/>
        </w:rPr>
        <w:t>sigma</w:t>
      </w:r>
      <w:r>
        <w:rPr>
          <w:rFonts w:ascii="Consolas" w:hAnsi="Consolas" w:cs="Courier New"/>
          <w:color w:val="666600"/>
          <w:sz w:val="17"/>
          <w:szCs w:val="17"/>
        </w:rPr>
        <w:t>%*%</w:t>
      </w:r>
      <w:r>
        <w:rPr>
          <w:rFonts w:ascii="Consolas" w:hAnsi="Consolas" w:cs="Courier New"/>
          <w:color w:val="000000"/>
          <w:sz w:val="17"/>
          <w:szCs w:val="17"/>
        </w:rPr>
        <w:t>A</w:t>
      </w:r>
    </w:p>
    <w:p w14:paraId="3E43E136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D239953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6.0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3.50</w:t>
      </w:r>
    </w:p>
    <w:p w14:paraId="69BDF4A5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2.0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1.00</w:t>
      </w:r>
    </w:p>
    <w:p w14:paraId="375F4292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,]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6666"/>
          <w:sz w:val="17"/>
          <w:szCs w:val="17"/>
        </w:rPr>
        <w:t>3.5</w:t>
      </w: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5.25</w:t>
      </w:r>
    </w:p>
    <w:p w14:paraId="5C89B2B4" w14:textId="77777777" w:rsidR="007D683A" w:rsidRDefault="007D683A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6916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B56D49F" w14:textId="55DF8785" w:rsidR="005613B6" w:rsidRDefault="005613B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BB7EEC3" w14:textId="6792124E" w:rsidR="00D55120" w:rsidRDefault="00D55120" w:rsidP="00D55120">
      <w:pPr>
        <w:pStyle w:val="ab"/>
        <w:ind w:firstLineChars="0" w:firstLine="0"/>
        <w:rPr>
          <w:rFonts w:eastAsiaTheme="minorEastAsia"/>
        </w:rPr>
      </w:pPr>
      <w:r w:rsidRPr="00D55120">
        <w:rPr>
          <w:rFonts w:eastAsiaTheme="minorEastAsia"/>
          <w:noProof/>
        </w:rPr>
        <w:lastRenderedPageBreak/>
        <w:drawing>
          <wp:inline distT="0" distB="0" distL="0" distR="0" wp14:anchorId="7AD5FF67" wp14:editId="496CF37B">
            <wp:extent cx="5253355" cy="263525"/>
            <wp:effectExtent l="0" t="0" r="4445" b="3175"/>
            <wp:docPr id="1066212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2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120">
        <w:rPr>
          <w:rFonts w:eastAsiaTheme="minorEastAsia"/>
          <w:noProof/>
        </w:rPr>
        <w:drawing>
          <wp:inline distT="0" distB="0" distL="0" distR="0" wp14:anchorId="69D52987" wp14:editId="0FE20AE0">
            <wp:extent cx="5253355" cy="748665"/>
            <wp:effectExtent l="0" t="0" r="4445" b="0"/>
            <wp:docPr id="225208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8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881C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 a</w:t>
      </w:r>
    </w:p>
    <w:p w14:paraId="224E7570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mu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6FC064E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sigma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D8AB626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4D7ACB83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nrow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byrow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ADE363B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9D366E0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T_upper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chol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sigma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#Cholesky </w:t>
      </w:r>
      <w:r>
        <w:rPr>
          <w:rFonts w:ascii="Consolas" w:hAnsi="Consolas" w:cs="Courier New"/>
          <w:color w:val="880000"/>
          <w:sz w:val="17"/>
          <w:szCs w:val="17"/>
        </w:rPr>
        <w:t>分解</w:t>
      </w:r>
    </w:p>
    <w:p w14:paraId="7E1E7983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2288422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T_inv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solve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T_upper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761FBC6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504924E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T_inv</w:t>
      </w:r>
    </w:p>
    <w:p w14:paraId="3B6D76BB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170A6D8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验证</w:t>
      </w:r>
    </w:p>
    <w:p w14:paraId="09BD8E2E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T_upper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  <w:r>
        <w:rPr>
          <w:rFonts w:ascii="Consolas" w:hAnsi="Consolas" w:cs="Courier New"/>
          <w:color w:val="000000"/>
          <w:sz w:val="17"/>
          <w:szCs w:val="17"/>
        </w:rPr>
        <w:t>T_upper</w:t>
      </w:r>
    </w:p>
    <w:p w14:paraId="480428CB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29DC26B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用</w:t>
      </w:r>
      <w:r>
        <w:rPr>
          <w:rFonts w:ascii="Consolas" w:hAnsi="Consolas" w:cs="Courier New"/>
          <w:color w:val="880000"/>
          <w:sz w:val="17"/>
          <w:szCs w:val="17"/>
        </w:rPr>
        <w:t>T_iniv</w:t>
      </w:r>
      <w:r>
        <w:rPr>
          <w:rFonts w:ascii="Consolas" w:hAnsi="Consolas" w:cs="Courier New"/>
          <w:color w:val="880000"/>
          <w:sz w:val="17"/>
          <w:szCs w:val="17"/>
        </w:rPr>
        <w:t>和矩阵</w:t>
      </w:r>
      <w:r>
        <w:rPr>
          <w:rFonts w:ascii="Consolas" w:hAnsi="Consolas" w:cs="Courier New"/>
          <w:color w:val="880000"/>
          <w:sz w:val="17"/>
          <w:szCs w:val="17"/>
        </w:rPr>
        <w:t xml:space="preserve"> matrix(c(y-3,y-1,y-4),3,1)   </w:t>
      </w:r>
      <w:r>
        <w:rPr>
          <w:rFonts w:ascii="Consolas" w:hAnsi="Consolas" w:cs="Courier New"/>
          <w:color w:val="880000"/>
          <w:sz w:val="17"/>
          <w:szCs w:val="17"/>
        </w:rPr>
        <w:t>相乘</w:t>
      </w:r>
    </w:p>
    <w:p w14:paraId="5938786F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67113F0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B16C152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03262D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 b</w:t>
      </w:r>
    </w:p>
    <w:p w14:paraId="3ADC7FD0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library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expm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2024E1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433AF2B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协方差矩阵</w:t>
      </w:r>
    </w:p>
    <w:p w14:paraId="0DD3DFE3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sigm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40C416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3AF3173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nrow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byrow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308B7C2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7E630C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Sigma_sqrt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sqrtm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sigm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AA8778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81BE4B4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Sigma_sqrt_inv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solve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Sigma_sqrt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121ACA1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E84ACB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lastRenderedPageBreak/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输出结果</w:t>
      </w:r>
    </w:p>
    <w:p w14:paraId="118A3154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Sigma_sqrt_inv</w:t>
      </w:r>
    </w:p>
    <w:p w14:paraId="7D932659" w14:textId="77777777" w:rsidR="00CB3649" w:rsidRDefault="00CB3649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59418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用</w:t>
      </w:r>
      <w:r>
        <w:rPr>
          <w:rFonts w:ascii="Consolas" w:hAnsi="Consolas" w:cs="Courier New"/>
          <w:color w:val="880000"/>
          <w:sz w:val="17"/>
          <w:szCs w:val="17"/>
        </w:rPr>
        <w:t>Sigma_sqrt_inv</w:t>
      </w:r>
      <w:r>
        <w:rPr>
          <w:rFonts w:ascii="Consolas" w:hAnsi="Consolas" w:cs="Courier New"/>
          <w:color w:val="880000"/>
          <w:sz w:val="17"/>
          <w:szCs w:val="17"/>
        </w:rPr>
        <w:t>和矩阵</w:t>
      </w:r>
      <w:r>
        <w:rPr>
          <w:rFonts w:ascii="Consolas" w:hAnsi="Consolas" w:cs="Courier New"/>
          <w:color w:val="880000"/>
          <w:sz w:val="17"/>
          <w:szCs w:val="17"/>
        </w:rPr>
        <w:t xml:space="preserve"> matrix(c(y-3,y-1,y-4),3,1)   </w:t>
      </w:r>
      <w:r>
        <w:rPr>
          <w:rFonts w:ascii="Consolas" w:hAnsi="Consolas" w:cs="Courier New"/>
          <w:color w:val="880000"/>
          <w:sz w:val="17"/>
          <w:szCs w:val="17"/>
        </w:rPr>
        <w:t>相乘</w:t>
      </w:r>
    </w:p>
    <w:p w14:paraId="17F18CCA" w14:textId="77777777" w:rsidR="00D55120" w:rsidRDefault="00D55120" w:rsidP="00D55120">
      <w:pPr>
        <w:pStyle w:val="ab"/>
        <w:ind w:firstLineChars="0" w:firstLine="0"/>
        <w:rPr>
          <w:rFonts w:eastAsiaTheme="minorEastAsia"/>
        </w:rPr>
      </w:pPr>
    </w:p>
    <w:p w14:paraId="5C445C1C" w14:textId="501E92EB" w:rsidR="00CB3649" w:rsidRDefault="00CB3649" w:rsidP="00D55120">
      <w:pPr>
        <w:pStyle w:val="ab"/>
        <w:ind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 xml:space="preserve"># c </w:t>
      </w:r>
      <w:r>
        <w:rPr>
          <w:rFonts w:eastAsiaTheme="minorEastAsia" w:hint="eastAsia"/>
        </w:rPr>
        <w:t>见</w:t>
      </w:r>
      <w:r>
        <w:rPr>
          <w:rFonts w:eastAsiaTheme="minorEastAsia" w:hint="eastAsia"/>
        </w:rPr>
        <w:t>96</w:t>
      </w:r>
      <w:r>
        <w:rPr>
          <w:rFonts w:eastAsiaTheme="minorEastAsia" w:hint="eastAsia"/>
        </w:rPr>
        <w:t>页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卡方分布</w:t>
      </w:r>
    </w:p>
    <w:p w14:paraId="7BB11486" w14:textId="393253F9" w:rsidR="00CB3649" w:rsidRDefault="00CB3649" w:rsidP="00D55120">
      <w:pPr>
        <w:pStyle w:val="ab"/>
        <w:ind w:firstLineChars="0" w:firstLine="0"/>
        <w:rPr>
          <w:rFonts w:eastAsiaTheme="minorEastAsia" w:hint="eastAsia"/>
        </w:rPr>
      </w:pPr>
      <w:r w:rsidRPr="00CB3649">
        <w:rPr>
          <w:rFonts w:eastAsiaTheme="minorEastAsia"/>
        </w:rPr>
        <w:drawing>
          <wp:inline distT="0" distB="0" distL="0" distR="0" wp14:anchorId="5ACC44DB" wp14:editId="138FA5E6">
            <wp:extent cx="5253355" cy="1695450"/>
            <wp:effectExtent l="0" t="0" r="4445" b="0"/>
            <wp:docPr id="1871200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00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AA8F" w14:textId="77777777" w:rsidR="00CB3649" w:rsidRDefault="00CB3649" w:rsidP="00D55120">
      <w:pPr>
        <w:pStyle w:val="ab"/>
        <w:ind w:firstLineChars="0" w:firstLine="0"/>
        <w:rPr>
          <w:rFonts w:eastAsiaTheme="minorEastAsia" w:hint="eastAsia"/>
        </w:rPr>
      </w:pPr>
    </w:p>
    <w:p w14:paraId="7420599A" w14:textId="764EA178" w:rsidR="00D55120" w:rsidRDefault="00D55120" w:rsidP="00D55120">
      <w:pPr>
        <w:pStyle w:val="ab"/>
        <w:ind w:firstLineChars="0" w:firstLine="0"/>
        <w:rPr>
          <w:rFonts w:eastAsiaTheme="minorEastAsia"/>
        </w:rPr>
      </w:pPr>
      <w:r w:rsidRPr="00D55120">
        <w:rPr>
          <w:rFonts w:eastAsiaTheme="minorEastAsia"/>
          <w:noProof/>
        </w:rPr>
        <w:drawing>
          <wp:inline distT="0" distB="0" distL="0" distR="0" wp14:anchorId="6BA21644" wp14:editId="55E53775">
            <wp:extent cx="5253355" cy="1178560"/>
            <wp:effectExtent l="0" t="0" r="4445" b="2540"/>
            <wp:docPr id="275591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12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120">
        <w:rPr>
          <w:rFonts w:eastAsiaTheme="minorEastAsia"/>
          <w:noProof/>
        </w:rPr>
        <w:drawing>
          <wp:inline distT="0" distB="0" distL="0" distR="0" wp14:anchorId="41957ABF" wp14:editId="21211CAC">
            <wp:extent cx="5253355" cy="1553210"/>
            <wp:effectExtent l="0" t="0" r="4445" b="8890"/>
            <wp:docPr id="933434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34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7503" w14:textId="344899A5" w:rsidR="00D55120" w:rsidRDefault="000776BF" w:rsidP="00D55120">
      <w:pPr>
        <w:pStyle w:val="ab"/>
        <w:ind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看协方差是否为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可得，独立的选项有</w:t>
      </w:r>
      <w:r>
        <w:rPr>
          <w:rFonts w:eastAsiaTheme="minorEastAsia" w:hint="eastAsia"/>
        </w:rPr>
        <w:t xml:space="preserve">a c d f </w:t>
      </w:r>
      <w:r>
        <w:rPr>
          <w:rFonts w:eastAsiaTheme="minorEastAsia"/>
        </w:rPr>
        <w:t>I</w:t>
      </w:r>
      <w:r>
        <w:rPr>
          <w:rFonts w:eastAsiaTheme="minorEastAsia" w:hint="eastAsia"/>
        </w:rPr>
        <w:t xml:space="preserve"> j</w:t>
      </w:r>
    </w:p>
    <w:p w14:paraId="39875AC0" w14:textId="0769644E" w:rsidR="00D55120" w:rsidRDefault="00D55120" w:rsidP="00D55120">
      <w:pPr>
        <w:pStyle w:val="ab"/>
        <w:ind w:firstLineChars="0" w:firstLine="0"/>
        <w:rPr>
          <w:rFonts w:eastAsiaTheme="minorEastAsia"/>
        </w:rPr>
      </w:pPr>
      <w:r w:rsidRPr="00D55120">
        <w:rPr>
          <w:rFonts w:eastAsiaTheme="minorEastAsia"/>
          <w:noProof/>
        </w:rPr>
        <w:lastRenderedPageBreak/>
        <w:drawing>
          <wp:inline distT="0" distB="0" distL="0" distR="0" wp14:anchorId="7139C66C" wp14:editId="7B592786">
            <wp:extent cx="5253355" cy="2764790"/>
            <wp:effectExtent l="0" t="0" r="4445" b="0"/>
            <wp:docPr id="9542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02F" w14:textId="77777777" w:rsidR="00504972" w:rsidRDefault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 a</w:t>
      </w:r>
    </w:p>
    <w:p w14:paraId="753FCF56" w14:textId="77777777" w:rsidR="00504972" w:rsidRDefault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nrow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ncol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</w:p>
    <w:p w14:paraId="2C021326" w14:textId="77777777" w:rsidR="00504972" w:rsidRDefault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solve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))%*%</w:t>
      </w:r>
      <w:r>
        <w:rPr>
          <w:rFonts w:ascii="Consolas" w:hAnsi="Consolas" w:cs="Courier New"/>
          <w:color w:val="000000"/>
          <w:sz w:val="17"/>
          <w:szCs w:val="17"/>
        </w:rPr>
        <w:t>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x1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x2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x3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6A56AD9" w14:textId="77777777" w:rsidR="00504972" w:rsidRDefault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01030F" w14:textId="77777777" w:rsidR="00504972" w:rsidRDefault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8DF5CCD" w14:textId="77777777" w:rsidR="00504972" w:rsidRDefault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># b</w:t>
      </w:r>
    </w:p>
    <w:p w14:paraId="7BF7CBCF" w14:textId="77777777" w:rsidR="00504972" w:rsidRDefault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14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nrow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ncol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)%*%</w:t>
      </w:r>
    </w:p>
    <w:p w14:paraId="1FDF08FF" w14:textId="6C9134D8" w:rsidR="00D55120" w:rsidRPr="00504972" w:rsidRDefault="00504972" w:rsidP="00504972">
      <w:pPr>
        <w:pStyle w:val="af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6611219"/>
        <w:rPr>
          <w:rFonts w:ascii="Consolas" w:hAnsi="Consolas" w:cs="Courier New" w:hint="eastAsia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solve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))%*%</w:t>
      </w:r>
      <w:r>
        <w:rPr>
          <w:rFonts w:ascii="Consolas" w:hAnsi="Consolas" w:cs="Courier New"/>
          <w:color w:val="000000"/>
          <w:sz w:val="17"/>
          <w:szCs w:val="17"/>
        </w:rPr>
        <w:t>matrix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,-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7537A87" w14:textId="77777777" w:rsidR="00D55120" w:rsidRDefault="00D55120" w:rsidP="00D55120">
      <w:pPr>
        <w:pStyle w:val="ab"/>
        <w:ind w:firstLineChars="0" w:firstLine="0"/>
        <w:rPr>
          <w:rFonts w:eastAsiaTheme="minorEastAsia"/>
        </w:rPr>
      </w:pPr>
    </w:p>
    <w:p w14:paraId="773AB899" w14:textId="64EEFC32" w:rsidR="00D55120" w:rsidRDefault="00D55120" w:rsidP="00D55120">
      <w:pPr>
        <w:pStyle w:val="ab"/>
        <w:ind w:firstLineChars="0" w:firstLine="0"/>
        <w:rPr>
          <w:rFonts w:eastAsiaTheme="minorEastAsia"/>
        </w:rPr>
      </w:pPr>
      <w:r w:rsidRPr="00D55120">
        <w:rPr>
          <w:rFonts w:eastAsiaTheme="minorEastAsia"/>
          <w:noProof/>
        </w:rPr>
        <w:drawing>
          <wp:inline distT="0" distB="0" distL="0" distR="0" wp14:anchorId="3F4E0379" wp14:editId="2D5C8AA3">
            <wp:extent cx="5253355" cy="1154430"/>
            <wp:effectExtent l="0" t="0" r="4445" b="7620"/>
            <wp:docPr id="1166445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457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5634" w14:textId="3CB31C9E" w:rsidR="00D55120" w:rsidRDefault="00504972" w:rsidP="00D55120">
      <w:pPr>
        <w:pStyle w:val="ab"/>
        <w:ind w:firstLineChars="0" w:firstLine="0"/>
        <w:rPr>
          <w:rFonts w:eastAsiaTheme="minorEastAsia" w:hint="eastAsia"/>
        </w:rPr>
      </w:pPr>
      <w:r>
        <w:rPr>
          <w:rFonts w:eastAsiaTheme="minorEastAsia" w:hint="eastAsia"/>
        </w:rPr>
        <w:t>书上就是答案，反过来</w:t>
      </w:r>
    </w:p>
    <w:p w14:paraId="34760A61" w14:textId="61C5F742" w:rsidR="00D55120" w:rsidRDefault="00504972" w:rsidP="00504972">
      <w:pPr>
        <w:pStyle w:val="ab"/>
        <w:ind w:left="240" w:hangingChars="100" w:hanging="240"/>
        <w:rPr>
          <w:rFonts w:eastAsiaTheme="minorEastAsia"/>
        </w:rPr>
      </w:pPr>
      <w:r w:rsidRPr="00504972">
        <w:rPr>
          <w:rFonts w:eastAsiaTheme="minorEastAsia"/>
          <w:noProof/>
        </w:rPr>
        <w:lastRenderedPageBreak/>
        <w:drawing>
          <wp:inline distT="0" distB="0" distL="0" distR="0" wp14:anchorId="7087B072" wp14:editId="3EEE948F">
            <wp:extent cx="5253355" cy="1887855"/>
            <wp:effectExtent l="0" t="0" r="4445" b="0"/>
            <wp:docPr id="1225291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91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383D" w14:textId="77777777" w:rsidR="00D55120" w:rsidRDefault="00D55120" w:rsidP="00D55120">
      <w:pPr>
        <w:pStyle w:val="ab"/>
        <w:ind w:firstLineChars="0" w:firstLine="0"/>
        <w:rPr>
          <w:rFonts w:eastAsiaTheme="minorEastAsia"/>
        </w:rPr>
      </w:pPr>
    </w:p>
    <w:p w14:paraId="66597432" w14:textId="77777777" w:rsidR="00D55120" w:rsidRPr="00D55120" w:rsidRDefault="00D55120" w:rsidP="00D55120">
      <w:pPr>
        <w:pStyle w:val="ab"/>
        <w:ind w:firstLineChars="0" w:firstLine="0"/>
        <w:rPr>
          <w:rFonts w:eastAsiaTheme="minorEastAsia"/>
        </w:rPr>
      </w:pPr>
    </w:p>
    <w:sectPr w:rsidR="00D55120" w:rsidRPr="00D55120" w:rsidSect="00916CEF">
      <w:footerReference w:type="default" r:id="rId20"/>
      <w:pgSz w:w="10433" w:h="14742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47389" w14:textId="77777777" w:rsidR="005E2D8F" w:rsidRDefault="005E2D8F">
      <w:r>
        <w:separator/>
      </w:r>
    </w:p>
  </w:endnote>
  <w:endnote w:type="continuationSeparator" w:id="0">
    <w:p w14:paraId="10251ED1" w14:textId="77777777" w:rsidR="005E2D8F" w:rsidRDefault="005E2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(正文 CS 字体)">
    <w:charset w:val="86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1"/>
      </w:rPr>
      <w:id w:val="66695352"/>
      <w:docPartObj>
        <w:docPartGallery w:val="Page Numbers (Bottom of Page)"/>
        <w:docPartUnique/>
      </w:docPartObj>
    </w:sdtPr>
    <w:sdtContent>
      <w:p w14:paraId="7A69AACB" w14:textId="77777777" w:rsidR="00916CEF" w:rsidRDefault="00916CEF" w:rsidP="006C575F">
        <w:pPr>
          <w:pStyle w:val="af"/>
          <w:framePr w:wrap="none" w:vAnchor="text" w:hAnchor="margin" w:xAlign="center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33</w:t>
        </w:r>
        <w:r>
          <w:rPr>
            <w:rStyle w:val="af1"/>
          </w:rPr>
          <w:fldChar w:fldCharType="end"/>
        </w:r>
      </w:p>
    </w:sdtContent>
  </w:sdt>
  <w:p w14:paraId="42CA27CE" w14:textId="77777777" w:rsidR="00916CEF" w:rsidRDefault="00916CE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59F4FE" w14:textId="77777777" w:rsidR="005E2D8F" w:rsidRDefault="005E2D8F">
      <w:r>
        <w:separator/>
      </w:r>
    </w:p>
  </w:footnote>
  <w:footnote w:type="continuationSeparator" w:id="0">
    <w:p w14:paraId="40192075" w14:textId="77777777" w:rsidR="005E2D8F" w:rsidRDefault="005E2D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E743B"/>
    <w:multiLevelType w:val="multilevel"/>
    <w:tmpl w:val="8A7E9E96"/>
    <w:lvl w:ilvl="0">
      <w:start w:val="1"/>
      <w:numFmt w:val="decimal"/>
      <w:pStyle w:val="SCI"/>
      <w:suff w:val="space"/>
      <w:lvlText w:val="Table %1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E265653"/>
    <w:multiLevelType w:val="multilevel"/>
    <w:tmpl w:val="147C558E"/>
    <w:lvl w:ilvl="0">
      <w:start w:val="1"/>
      <w:numFmt w:val="decimal"/>
      <w:pStyle w:val="SCI0"/>
      <w:suff w:val="space"/>
      <w:lvlText w:val="Figure %1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CDB1701"/>
    <w:multiLevelType w:val="multilevel"/>
    <w:tmpl w:val="9A8A13DC"/>
    <w:numStyleLink w:val="a"/>
  </w:abstractNum>
  <w:abstractNum w:abstractNumId="3" w15:restartNumberingAfterBreak="0">
    <w:nsid w:val="31C47209"/>
    <w:multiLevelType w:val="multilevel"/>
    <w:tmpl w:val="9A8A13DC"/>
    <w:styleLink w:val="a"/>
    <w:lvl w:ilvl="0">
      <w:start w:val="1"/>
      <w:numFmt w:val="decimal"/>
      <w:pStyle w:val="a0"/>
      <w:isLgl/>
      <w:suff w:val="space"/>
      <w:lvlText w:val="%1"/>
      <w:lvlJc w:val="left"/>
      <w:pPr>
        <w:ind w:left="0" w:firstLine="0"/>
      </w:pPr>
      <w:rPr>
        <w:rFonts w:ascii="Times New Roman" w:eastAsia="黑体" w:hAnsi="Times New Roman" w:hint="default"/>
        <w:sz w:val="30"/>
      </w:rPr>
    </w:lvl>
    <w:lvl w:ilvl="1">
      <w:start w:val="1"/>
      <w:numFmt w:val="decimal"/>
      <w:pStyle w:val="a1"/>
      <w:isLgl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2">
      <w:start w:val="1"/>
      <w:numFmt w:val="decimal"/>
      <w:pStyle w:val="a2"/>
      <w:isLgl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sz w:val="24"/>
      </w:rPr>
    </w:lvl>
    <w:lvl w:ilvl="3">
      <w:start w:val="1"/>
      <w:numFmt w:val="decimal"/>
      <w:pStyle w:val="a3"/>
      <w:isLgl/>
      <w:suff w:val="space"/>
      <w:lvlText w:val="%1.%2.%3.%4"/>
      <w:lvlJc w:val="left"/>
      <w:pPr>
        <w:ind w:left="0" w:firstLine="0"/>
      </w:pPr>
      <w:rPr>
        <w:rFonts w:ascii="Times New Roman" w:eastAsia="楷体" w:hAnsi="Times New Roman" w:hint="default"/>
        <w:sz w:val="24"/>
      </w:rPr>
    </w:lvl>
    <w:lvl w:ilvl="4">
      <w:start w:val="1"/>
      <w:numFmt w:val="decimal"/>
      <w:lvlRestart w:val="1"/>
      <w:pStyle w:val="a4"/>
      <w:suff w:val="space"/>
      <w:lvlText w:val="图%1.%5"/>
      <w:lvlJc w:val="left"/>
      <w:pPr>
        <w:ind w:left="0" w:firstLine="0"/>
      </w:pPr>
      <w:rPr>
        <w:rFonts w:ascii="Times New Roman" w:eastAsia="黑体" w:hAnsi="Times New Roman" w:hint="default"/>
        <w:sz w:val="21"/>
      </w:rPr>
    </w:lvl>
    <w:lvl w:ilvl="5">
      <w:start w:val="1"/>
      <w:numFmt w:val="decimal"/>
      <w:lvlRestart w:val="1"/>
      <w:pStyle w:val="a5"/>
      <w:suff w:val="space"/>
      <w:lvlText w:val="表%1.%6"/>
      <w:lvlJc w:val="left"/>
      <w:pPr>
        <w:ind w:left="0" w:firstLine="0"/>
      </w:pPr>
      <w:rPr>
        <w:rFonts w:ascii="Times New Roman" w:eastAsia="黑体" w:hAnsi="Times New Roman" w:hint="default"/>
        <w:sz w:val="21"/>
      </w:rPr>
    </w:lvl>
    <w:lvl w:ilvl="6">
      <w:start w:val="1"/>
      <w:numFmt w:val="none"/>
      <w:lvlRestart w:val="1"/>
      <w:suff w:val="space"/>
      <w:lvlText w:val="(1.1)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 w16cid:durableId="2046710182">
    <w:abstractNumId w:val="1"/>
  </w:num>
  <w:num w:numId="2" w16cid:durableId="10548195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00151457">
    <w:abstractNumId w:val="0"/>
  </w:num>
  <w:num w:numId="4" w16cid:durableId="287006837">
    <w:abstractNumId w:val="3"/>
  </w:num>
  <w:num w:numId="5" w16cid:durableId="1929070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20"/>
    <w:rsid w:val="00001E43"/>
    <w:rsid w:val="00001F24"/>
    <w:rsid w:val="000067DE"/>
    <w:rsid w:val="00011F77"/>
    <w:rsid w:val="00022227"/>
    <w:rsid w:val="00024896"/>
    <w:rsid w:val="00041C08"/>
    <w:rsid w:val="00056E65"/>
    <w:rsid w:val="000776BF"/>
    <w:rsid w:val="000A2C84"/>
    <w:rsid w:val="000B1C36"/>
    <w:rsid w:val="000B4C1A"/>
    <w:rsid w:val="000B4E67"/>
    <w:rsid w:val="001007B7"/>
    <w:rsid w:val="00130C58"/>
    <w:rsid w:val="001334EC"/>
    <w:rsid w:val="0014140B"/>
    <w:rsid w:val="00157497"/>
    <w:rsid w:val="00163AD9"/>
    <w:rsid w:val="00172732"/>
    <w:rsid w:val="001A327F"/>
    <w:rsid w:val="001A5770"/>
    <w:rsid w:val="001B1771"/>
    <w:rsid w:val="001B1893"/>
    <w:rsid w:val="001B26EE"/>
    <w:rsid w:val="001C6370"/>
    <w:rsid w:val="001C690F"/>
    <w:rsid w:val="001E0C9F"/>
    <w:rsid w:val="001E3454"/>
    <w:rsid w:val="001F1E0A"/>
    <w:rsid w:val="00231596"/>
    <w:rsid w:val="00265C00"/>
    <w:rsid w:val="00285D83"/>
    <w:rsid w:val="002B657F"/>
    <w:rsid w:val="002C150E"/>
    <w:rsid w:val="002C2683"/>
    <w:rsid w:val="002C5829"/>
    <w:rsid w:val="002D12F5"/>
    <w:rsid w:val="002E0EA5"/>
    <w:rsid w:val="002F1BC0"/>
    <w:rsid w:val="00327EFE"/>
    <w:rsid w:val="00346577"/>
    <w:rsid w:val="00370F5F"/>
    <w:rsid w:val="0037792B"/>
    <w:rsid w:val="003A1FDE"/>
    <w:rsid w:val="003A4876"/>
    <w:rsid w:val="003E19D3"/>
    <w:rsid w:val="004025ED"/>
    <w:rsid w:val="00434472"/>
    <w:rsid w:val="0043586E"/>
    <w:rsid w:val="00437865"/>
    <w:rsid w:val="00452E5C"/>
    <w:rsid w:val="00454787"/>
    <w:rsid w:val="00460DDD"/>
    <w:rsid w:val="004A5E82"/>
    <w:rsid w:val="004A7A4E"/>
    <w:rsid w:val="004B3284"/>
    <w:rsid w:val="004C04E8"/>
    <w:rsid w:val="004D614B"/>
    <w:rsid w:val="004F0897"/>
    <w:rsid w:val="0050161F"/>
    <w:rsid w:val="0050171E"/>
    <w:rsid w:val="00502417"/>
    <w:rsid w:val="00504972"/>
    <w:rsid w:val="0051261C"/>
    <w:rsid w:val="00523ED5"/>
    <w:rsid w:val="00541ECF"/>
    <w:rsid w:val="0054392F"/>
    <w:rsid w:val="005613B6"/>
    <w:rsid w:val="00562465"/>
    <w:rsid w:val="00593E75"/>
    <w:rsid w:val="005A5299"/>
    <w:rsid w:val="005E2D8F"/>
    <w:rsid w:val="005E7871"/>
    <w:rsid w:val="005F2905"/>
    <w:rsid w:val="005F6F46"/>
    <w:rsid w:val="00635059"/>
    <w:rsid w:val="006366B1"/>
    <w:rsid w:val="0064486E"/>
    <w:rsid w:val="006504C5"/>
    <w:rsid w:val="00655AC3"/>
    <w:rsid w:val="00690FAA"/>
    <w:rsid w:val="006A6BE2"/>
    <w:rsid w:val="006C72E7"/>
    <w:rsid w:val="006D7B4E"/>
    <w:rsid w:val="006F32B3"/>
    <w:rsid w:val="006F77E5"/>
    <w:rsid w:val="00705987"/>
    <w:rsid w:val="00710C26"/>
    <w:rsid w:val="007122B8"/>
    <w:rsid w:val="0075277D"/>
    <w:rsid w:val="00762D2C"/>
    <w:rsid w:val="00782328"/>
    <w:rsid w:val="007D683A"/>
    <w:rsid w:val="007E29F6"/>
    <w:rsid w:val="007E6169"/>
    <w:rsid w:val="00821F58"/>
    <w:rsid w:val="00827F4B"/>
    <w:rsid w:val="00832F53"/>
    <w:rsid w:val="00844965"/>
    <w:rsid w:val="008514B9"/>
    <w:rsid w:val="00866785"/>
    <w:rsid w:val="00872382"/>
    <w:rsid w:val="008760A2"/>
    <w:rsid w:val="00877264"/>
    <w:rsid w:val="00884236"/>
    <w:rsid w:val="008844BE"/>
    <w:rsid w:val="00894E92"/>
    <w:rsid w:val="008A4907"/>
    <w:rsid w:val="008A67F8"/>
    <w:rsid w:val="008B05A8"/>
    <w:rsid w:val="008B4F09"/>
    <w:rsid w:val="008D28A3"/>
    <w:rsid w:val="008D4DCA"/>
    <w:rsid w:val="008D50ED"/>
    <w:rsid w:val="008E51D0"/>
    <w:rsid w:val="008F4E0C"/>
    <w:rsid w:val="0090570C"/>
    <w:rsid w:val="00911864"/>
    <w:rsid w:val="00916CEF"/>
    <w:rsid w:val="009329BD"/>
    <w:rsid w:val="00940579"/>
    <w:rsid w:val="009703A6"/>
    <w:rsid w:val="009726B0"/>
    <w:rsid w:val="0098490F"/>
    <w:rsid w:val="00985632"/>
    <w:rsid w:val="009D3B77"/>
    <w:rsid w:val="009D6B90"/>
    <w:rsid w:val="009F0108"/>
    <w:rsid w:val="009F360D"/>
    <w:rsid w:val="009F6788"/>
    <w:rsid w:val="00A03EEA"/>
    <w:rsid w:val="00A07897"/>
    <w:rsid w:val="00A13D41"/>
    <w:rsid w:val="00A21ABB"/>
    <w:rsid w:val="00A24384"/>
    <w:rsid w:val="00A4143F"/>
    <w:rsid w:val="00A50271"/>
    <w:rsid w:val="00A85F5D"/>
    <w:rsid w:val="00AA02F8"/>
    <w:rsid w:val="00AE276C"/>
    <w:rsid w:val="00AF67F1"/>
    <w:rsid w:val="00B11316"/>
    <w:rsid w:val="00B14D32"/>
    <w:rsid w:val="00B20752"/>
    <w:rsid w:val="00B210E2"/>
    <w:rsid w:val="00B225D1"/>
    <w:rsid w:val="00B23F08"/>
    <w:rsid w:val="00B2680E"/>
    <w:rsid w:val="00B313D1"/>
    <w:rsid w:val="00B33706"/>
    <w:rsid w:val="00B443CE"/>
    <w:rsid w:val="00B7036B"/>
    <w:rsid w:val="00B70F3D"/>
    <w:rsid w:val="00B74410"/>
    <w:rsid w:val="00B814B3"/>
    <w:rsid w:val="00B975C3"/>
    <w:rsid w:val="00BB024A"/>
    <w:rsid w:val="00BD2B60"/>
    <w:rsid w:val="00BF797C"/>
    <w:rsid w:val="00C068B8"/>
    <w:rsid w:val="00C128B2"/>
    <w:rsid w:val="00C30C6D"/>
    <w:rsid w:val="00C46774"/>
    <w:rsid w:val="00C61F39"/>
    <w:rsid w:val="00C70762"/>
    <w:rsid w:val="00C76143"/>
    <w:rsid w:val="00C806A7"/>
    <w:rsid w:val="00C86327"/>
    <w:rsid w:val="00C86597"/>
    <w:rsid w:val="00C9606D"/>
    <w:rsid w:val="00C97AC8"/>
    <w:rsid w:val="00CB26AE"/>
    <w:rsid w:val="00CB3649"/>
    <w:rsid w:val="00CC1957"/>
    <w:rsid w:val="00CD5422"/>
    <w:rsid w:val="00CD5C6A"/>
    <w:rsid w:val="00CE3C7B"/>
    <w:rsid w:val="00CF715F"/>
    <w:rsid w:val="00D1292A"/>
    <w:rsid w:val="00D228DA"/>
    <w:rsid w:val="00D55120"/>
    <w:rsid w:val="00D63D90"/>
    <w:rsid w:val="00D77BEE"/>
    <w:rsid w:val="00D808EB"/>
    <w:rsid w:val="00D870E0"/>
    <w:rsid w:val="00D92E9B"/>
    <w:rsid w:val="00DA0B03"/>
    <w:rsid w:val="00DB4CB9"/>
    <w:rsid w:val="00DB6C89"/>
    <w:rsid w:val="00E02BEB"/>
    <w:rsid w:val="00E06C48"/>
    <w:rsid w:val="00E07FAE"/>
    <w:rsid w:val="00E3455F"/>
    <w:rsid w:val="00E82398"/>
    <w:rsid w:val="00E92CF3"/>
    <w:rsid w:val="00E9556E"/>
    <w:rsid w:val="00EA1044"/>
    <w:rsid w:val="00EC2117"/>
    <w:rsid w:val="00EE3DC4"/>
    <w:rsid w:val="00EE421E"/>
    <w:rsid w:val="00EF31D1"/>
    <w:rsid w:val="00EF44B1"/>
    <w:rsid w:val="00F127DF"/>
    <w:rsid w:val="00F16968"/>
    <w:rsid w:val="00F20E77"/>
    <w:rsid w:val="00F21EF3"/>
    <w:rsid w:val="00F40592"/>
    <w:rsid w:val="00F51D28"/>
    <w:rsid w:val="00F62305"/>
    <w:rsid w:val="00F92E45"/>
    <w:rsid w:val="00FA2ACA"/>
    <w:rsid w:val="00FA2F2A"/>
    <w:rsid w:val="00FC3C60"/>
    <w:rsid w:val="00FD7924"/>
    <w:rsid w:val="00FE0602"/>
    <w:rsid w:val="00FF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7EB07"/>
  <w15:chartTrackingRefBased/>
  <w15:docId w15:val="{7E888376-1B40-4761-9D6B-3E68D94B8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1A327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6"/>
    <w:next w:val="a6"/>
    <w:link w:val="10"/>
    <w:uiPriority w:val="9"/>
    <w:qFormat/>
    <w:rsid w:val="0051261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6"/>
    <w:link w:val="20"/>
    <w:uiPriority w:val="1"/>
    <w:qFormat/>
    <w:rsid w:val="0051261C"/>
    <w:pPr>
      <w:widowControl w:val="0"/>
      <w:jc w:val="center"/>
      <w:outlineLvl w:val="1"/>
    </w:pPr>
    <w:rPr>
      <w:b/>
      <w:bCs/>
      <w:kern w:val="2"/>
      <w:sz w:val="30"/>
      <w:szCs w:val="30"/>
      <w:lang w:eastAsia="en-US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5126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customStyle="1" w:styleId="SCI1">
    <w:name w:val="SCI正文"/>
    <w:basedOn w:val="a6"/>
    <w:link w:val="SCI2"/>
    <w:qFormat/>
    <w:rsid w:val="009F360D"/>
    <w:pPr>
      <w:ind w:firstLineChars="200" w:firstLine="200"/>
    </w:pPr>
    <w:rPr>
      <w:rFonts w:eastAsia="宋体"/>
    </w:rPr>
  </w:style>
  <w:style w:type="character" w:customStyle="1" w:styleId="SCI2">
    <w:name w:val="SCI正文 字符"/>
    <w:basedOn w:val="a7"/>
    <w:link w:val="SCI1"/>
    <w:rsid w:val="009F360D"/>
    <w:rPr>
      <w:rFonts w:ascii="Times New Roman" w:eastAsia="宋体" w:hAnsi="Times New Roman"/>
      <w:sz w:val="24"/>
    </w:rPr>
  </w:style>
  <w:style w:type="paragraph" w:customStyle="1" w:styleId="SCI3">
    <w:name w:val="SCI题目"/>
    <w:basedOn w:val="SCI1"/>
    <w:link w:val="SCI4"/>
    <w:qFormat/>
    <w:rsid w:val="009F360D"/>
    <w:pPr>
      <w:ind w:firstLine="480"/>
      <w:jc w:val="center"/>
    </w:pPr>
    <w:rPr>
      <w:b/>
      <w:sz w:val="32"/>
    </w:rPr>
  </w:style>
  <w:style w:type="character" w:customStyle="1" w:styleId="SCI4">
    <w:name w:val="SCI题目 字符"/>
    <w:basedOn w:val="SCI2"/>
    <w:link w:val="SCI3"/>
    <w:rsid w:val="009F360D"/>
    <w:rPr>
      <w:rFonts w:ascii="Times New Roman" w:eastAsia="宋体" w:hAnsi="Times New Roman"/>
      <w:b/>
      <w:sz w:val="32"/>
    </w:rPr>
  </w:style>
  <w:style w:type="paragraph" w:customStyle="1" w:styleId="SCI5">
    <w:name w:val="SCI摘要"/>
    <w:basedOn w:val="SCI1"/>
    <w:link w:val="SCI6"/>
    <w:qFormat/>
    <w:rsid w:val="00BF797C"/>
    <w:pPr>
      <w:ind w:firstLineChars="0" w:firstLine="0"/>
    </w:pPr>
    <w:rPr>
      <w:b/>
      <w:sz w:val="28"/>
    </w:rPr>
  </w:style>
  <w:style w:type="character" w:customStyle="1" w:styleId="SCI6">
    <w:name w:val="SCI摘要 字符"/>
    <w:basedOn w:val="SCI2"/>
    <w:link w:val="SCI5"/>
    <w:rsid w:val="00BF797C"/>
    <w:rPr>
      <w:rFonts w:ascii="Times New Roman" w:eastAsia="宋体" w:hAnsi="Times New Roman"/>
      <w:b/>
      <w:sz w:val="28"/>
    </w:rPr>
  </w:style>
  <w:style w:type="paragraph" w:customStyle="1" w:styleId="SCI7">
    <w:name w:val="SCI一级标题"/>
    <w:basedOn w:val="SCI5"/>
    <w:link w:val="SCI8"/>
    <w:qFormat/>
    <w:rsid w:val="008B05A8"/>
    <w:pPr>
      <w:outlineLvl w:val="0"/>
    </w:pPr>
    <w:rPr>
      <w:sz w:val="32"/>
    </w:rPr>
  </w:style>
  <w:style w:type="character" w:customStyle="1" w:styleId="SCI8">
    <w:name w:val="SCI一级标题 字符"/>
    <w:basedOn w:val="SCI6"/>
    <w:link w:val="SCI7"/>
    <w:rsid w:val="008B05A8"/>
    <w:rPr>
      <w:rFonts w:ascii="Times New Roman" w:eastAsia="宋体" w:hAnsi="Times New Roman" w:cs="Times New Roman"/>
      <w:b/>
      <w:kern w:val="0"/>
      <w:sz w:val="32"/>
      <w:szCs w:val="24"/>
      <w14:ligatures w14:val="none"/>
    </w:rPr>
  </w:style>
  <w:style w:type="paragraph" w:customStyle="1" w:styleId="SCI9">
    <w:name w:val="SCI二级标题"/>
    <w:basedOn w:val="SCI7"/>
    <w:link w:val="SCIa"/>
    <w:qFormat/>
    <w:rsid w:val="008B05A8"/>
    <w:pPr>
      <w:outlineLvl w:val="1"/>
    </w:pPr>
    <w:rPr>
      <w:sz w:val="28"/>
    </w:rPr>
  </w:style>
  <w:style w:type="character" w:customStyle="1" w:styleId="SCIa">
    <w:name w:val="SCI二级标题 字符"/>
    <w:basedOn w:val="SCI8"/>
    <w:link w:val="SCI9"/>
    <w:rsid w:val="008B05A8"/>
    <w:rPr>
      <w:rFonts w:ascii="Times New Roman" w:eastAsia="宋体" w:hAnsi="Times New Roman" w:cs="Times New Roman"/>
      <w:b/>
      <w:kern w:val="0"/>
      <w:sz w:val="28"/>
      <w:szCs w:val="24"/>
      <w14:ligatures w14:val="none"/>
    </w:rPr>
  </w:style>
  <w:style w:type="paragraph" w:customStyle="1" w:styleId="SCIb">
    <w:name w:val="SCI三级标题"/>
    <w:basedOn w:val="SCI7"/>
    <w:link w:val="SCIc"/>
    <w:qFormat/>
    <w:rsid w:val="008B05A8"/>
    <w:pPr>
      <w:outlineLvl w:val="2"/>
    </w:pPr>
    <w:rPr>
      <w:sz w:val="24"/>
    </w:rPr>
  </w:style>
  <w:style w:type="character" w:customStyle="1" w:styleId="SCIc">
    <w:name w:val="SCI三级标题 字符"/>
    <w:basedOn w:val="SCI8"/>
    <w:link w:val="SCIb"/>
    <w:rsid w:val="008B05A8"/>
    <w:rPr>
      <w:rFonts w:ascii="Times New Roman" w:eastAsia="宋体" w:hAnsi="Times New Roman" w:cs="Times New Roman"/>
      <w:b/>
      <w:kern w:val="0"/>
      <w:sz w:val="24"/>
      <w:szCs w:val="24"/>
      <w14:ligatures w14:val="none"/>
    </w:rPr>
  </w:style>
  <w:style w:type="paragraph" w:customStyle="1" w:styleId="SCI">
    <w:name w:val="SCI表注"/>
    <w:basedOn w:val="SCIb"/>
    <w:link w:val="SCId"/>
    <w:qFormat/>
    <w:rsid w:val="0050171E"/>
    <w:pPr>
      <w:numPr>
        <w:numId w:val="3"/>
      </w:numPr>
      <w:spacing w:beforeLines="50" w:before="50"/>
      <w:jc w:val="center"/>
      <w:outlineLvl w:val="0"/>
    </w:pPr>
  </w:style>
  <w:style w:type="character" w:customStyle="1" w:styleId="SCId">
    <w:name w:val="SCI表注 字符"/>
    <w:basedOn w:val="SCIc"/>
    <w:link w:val="SCI"/>
    <w:rsid w:val="0050171E"/>
    <w:rPr>
      <w:rFonts w:ascii="Times New Roman" w:eastAsia="宋体" w:hAnsi="Times New Roman" w:cs="Times New Roman"/>
      <w:b/>
      <w:kern w:val="0"/>
      <w:sz w:val="24"/>
      <w:szCs w:val="24"/>
      <w14:ligatures w14:val="none"/>
    </w:rPr>
  </w:style>
  <w:style w:type="paragraph" w:customStyle="1" w:styleId="SCI0">
    <w:name w:val="SCI图注"/>
    <w:basedOn w:val="SCI"/>
    <w:link w:val="SCIe"/>
    <w:qFormat/>
    <w:rsid w:val="009F360D"/>
    <w:pPr>
      <w:numPr>
        <w:numId w:val="1"/>
      </w:numPr>
      <w:spacing w:beforeLines="0" w:before="0" w:afterLines="50" w:after="50"/>
    </w:pPr>
  </w:style>
  <w:style w:type="character" w:customStyle="1" w:styleId="SCIe">
    <w:name w:val="SCI图注 字符"/>
    <w:basedOn w:val="SCId"/>
    <w:link w:val="SCI0"/>
    <w:rsid w:val="009F360D"/>
    <w:rPr>
      <w:rFonts w:ascii="Times New Roman" w:eastAsia="宋体" w:hAnsi="Times New Roman" w:cs="Times New Roman"/>
      <w:b/>
      <w:kern w:val="0"/>
      <w:sz w:val="24"/>
      <w:szCs w:val="24"/>
      <w14:ligatures w14:val="none"/>
    </w:rPr>
  </w:style>
  <w:style w:type="table" w:styleId="aa">
    <w:name w:val="Table Grid"/>
    <w:basedOn w:val="a8"/>
    <w:uiPriority w:val="39"/>
    <w:rsid w:val="00BF79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3">
    <w:name w:val="四级标题"/>
    <w:basedOn w:val="a6"/>
    <w:next w:val="ab"/>
    <w:qFormat/>
    <w:rsid w:val="00916CEF"/>
    <w:pPr>
      <w:numPr>
        <w:ilvl w:val="3"/>
        <w:numId w:val="5"/>
      </w:numPr>
      <w:topLinePunct/>
      <w:spacing w:line="400" w:lineRule="atLeast"/>
      <w:outlineLvl w:val="3"/>
    </w:pPr>
    <w:rPr>
      <w:rFonts w:eastAsia="楷体"/>
    </w:rPr>
  </w:style>
  <w:style w:type="paragraph" w:customStyle="1" w:styleId="a0">
    <w:name w:val="一级标题"/>
    <w:basedOn w:val="a6"/>
    <w:next w:val="ab"/>
    <w:link w:val="11"/>
    <w:qFormat/>
    <w:rsid w:val="00916CEF"/>
    <w:pPr>
      <w:numPr>
        <w:numId w:val="5"/>
      </w:numPr>
      <w:spacing w:line="400" w:lineRule="atLeast"/>
      <w:outlineLvl w:val="0"/>
    </w:pPr>
    <w:rPr>
      <w:rFonts w:eastAsia="黑体"/>
      <w:sz w:val="30"/>
    </w:rPr>
  </w:style>
  <w:style w:type="character" w:customStyle="1" w:styleId="11">
    <w:name w:val="一级标题 字符1"/>
    <w:basedOn w:val="a7"/>
    <w:link w:val="a0"/>
    <w:rsid w:val="00916CEF"/>
    <w:rPr>
      <w:rFonts w:ascii="Times New Roman" w:eastAsia="黑体" w:hAnsi="Times New Roman" w:cs="Times New Roman"/>
      <w:kern w:val="0"/>
      <w:sz w:val="30"/>
      <w:szCs w:val="24"/>
      <w14:ligatures w14:val="none"/>
    </w:rPr>
  </w:style>
  <w:style w:type="paragraph" w:customStyle="1" w:styleId="a1">
    <w:name w:val="二级标题"/>
    <w:basedOn w:val="a6"/>
    <w:next w:val="ab"/>
    <w:link w:val="ac"/>
    <w:qFormat/>
    <w:rsid w:val="00916CEF"/>
    <w:pPr>
      <w:numPr>
        <w:ilvl w:val="1"/>
        <w:numId w:val="5"/>
      </w:numPr>
      <w:spacing w:line="400" w:lineRule="atLeast"/>
      <w:outlineLvl w:val="1"/>
    </w:pPr>
    <w:rPr>
      <w:rFonts w:eastAsia="黑体"/>
      <w:sz w:val="28"/>
    </w:rPr>
  </w:style>
  <w:style w:type="character" w:customStyle="1" w:styleId="ac">
    <w:name w:val="二级标题 字符"/>
    <w:basedOn w:val="a7"/>
    <w:link w:val="a1"/>
    <w:rsid w:val="00916CEF"/>
    <w:rPr>
      <w:rFonts w:ascii="Times New Roman" w:eastAsia="黑体" w:hAnsi="Times New Roman" w:cs="Times New Roman"/>
      <w:kern w:val="0"/>
      <w:sz w:val="28"/>
      <w:szCs w:val="24"/>
      <w14:ligatures w14:val="none"/>
    </w:rPr>
  </w:style>
  <w:style w:type="paragraph" w:customStyle="1" w:styleId="a2">
    <w:name w:val="三级标题"/>
    <w:basedOn w:val="a6"/>
    <w:next w:val="ab"/>
    <w:qFormat/>
    <w:rsid w:val="00916CEF"/>
    <w:pPr>
      <w:numPr>
        <w:ilvl w:val="2"/>
        <w:numId w:val="5"/>
      </w:numPr>
      <w:snapToGrid w:val="0"/>
      <w:spacing w:line="400" w:lineRule="exact"/>
      <w:outlineLvl w:val="2"/>
    </w:pPr>
    <w:rPr>
      <w:rFonts w:eastAsia="黑体"/>
    </w:rPr>
  </w:style>
  <w:style w:type="character" w:customStyle="1" w:styleId="ad">
    <w:name w:val="论文正文 字符"/>
    <w:basedOn w:val="a7"/>
    <w:link w:val="ab"/>
    <w:rsid w:val="00916CEF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a4">
    <w:name w:val="图片标签"/>
    <w:basedOn w:val="a6"/>
    <w:next w:val="ab"/>
    <w:qFormat/>
    <w:rsid w:val="00916CEF"/>
    <w:pPr>
      <w:numPr>
        <w:ilvl w:val="4"/>
        <w:numId w:val="5"/>
      </w:numPr>
      <w:spacing w:line="400" w:lineRule="atLeast"/>
      <w:jc w:val="center"/>
    </w:pPr>
    <w:rPr>
      <w:rFonts w:eastAsia="黑体"/>
      <w:sz w:val="21"/>
    </w:rPr>
  </w:style>
  <w:style w:type="paragraph" w:customStyle="1" w:styleId="a5">
    <w:name w:val="表格标签"/>
    <w:basedOn w:val="a6"/>
    <w:next w:val="a6"/>
    <w:link w:val="ae"/>
    <w:qFormat/>
    <w:rsid w:val="00916CEF"/>
    <w:pPr>
      <w:keepNext/>
      <w:numPr>
        <w:ilvl w:val="5"/>
        <w:numId w:val="5"/>
      </w:numPr>
      <w:spacing w:line="400" w:lineRule="atLeast"/>
      <w:contextualSpacing/>
      <w:jc w:val="center"/>
    </w:pPr>
    <w:rPr>
      <w:rFonts w:eastAsia="黑体"/>
      <w:sz w:val="21"/>
    </w:rPr>
  </w:style>
  <w:style w:type="character" w:customStyle="1" w:styleId="ae">
    <w:name w:val="表格标签 字符"/>
    <w:basedOn w:val="a7"/>
    <w:link w:val="a5"/>
    <w:rsid w:val="00916CEF"/>
    <w:rPr>
      <w:rFonts w:ascii="Times New Roman" w:eastAsia="黑体" w:hAnsi="Times New Roman" w:cs="Times New Roman"/>
      <w:kern w:val="0"/>
      <w:szCs w:val="24"/>
      <w14:ligatures w14:val="none"/>
    </w:rPr>
  </w:style>
  <w:style w:type="numbering" w:customStyle="1" w:styleId="a">
    <w:name w:val="论文列表"/>
    <w:basedOn w:val="a9"/>
    <w:uiPriority w:val="99"/>
    <w:rsid w:val="00916CEF"/>
    <w:pPr>
      <w:numPr>
        <w:numId w:val="4"/>
      </w:numPr>
    </w:pPr>
  </w:style>
  <w:style w:type="paragraph" w:customStyle="1" w:styleId="ab">
    <w:name w:val="论文正文"/>
    <w:basedOn w:val="a6"/>
    <w:link w:val="ad"/>
    <w:qFormat/>
    <w:rsid w:val="00916CEF"/>
    <w:pPr>
      <w:topLinePunct/>
      <w:spacing w:line="400" w:lineRule="atLeast"/>
      <w:ind w:firstLineChars="200" w:firstLine="200"/>
      <w:jc w:val="both"/>
    </w:pPr>
  </w:style>
  <w:style w:type="paragraph" w:styleId="af">
    <w:name w:val="footer"/>
    <w:basedOn w:val="a6"/>
    <w:link w:val="af0"/>
    <w:uiPriority w:val="99"/>
    <w:unhideWhenUsed/>
    <w:rsid w:val="00916CE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0">
    <w:name w:val="页脚 字符"/>
    <w:basedOn w:val="a7"/>
    <w:link w:val="af"/>
    <w:uiPriority w:val="99"/>
    <w:rsid w:val="00916CEF"/>
    <w:rPr>
      <w:rFonts w:ascii="Times New Roman" w:eastAsia="Times New Roman" w:hAnsi="Times New Roman" w:cs="Times New Roman"/>
      <w:kern w:val="0"/>
      <w:sz w:val="18"/>
      <w:szCs w:val="18"/>
      <w14:ligatures w14:val="none"/>
    </w:rPr>
  </w:style>
  <w:style w:type="character" w:styleId="af1">
    <w:name w:val="page number"/>
    <w:basedOn w:val="a7"/>
    <w:uiPriority w:val="99"/>
    <w:semiHidden/>
    <w:unhideWhenUsed/>
    <w:rsid w:val="00916CEF"/>
  </w:style>
  <w:style w:type="table" w:customStyle="1" w:styleId="af2">
    <w:name w:val="三线表"/>
    <w:basedOn w:val="a8"/>
    <w:uiPriority w:val="99"/>
    <w:rsid w:val="003E19D3"/>
    <w:pPr>
      <w:adjustRightInd w:val="0"/>
      <w:snapToGrid w:val="0"/>
      <w:spacing w:line="0" w:lineRule="atLeast"/>
      <w:jc w:val="center"/>
    </w:pPr>
    <w:rPr>
      <w:rFonts w:ascii="Times New Roman" w:eastAsia="宋体" w:hAnsi="Times New Roman" w:cs="Arial (正文 CS 字体)"/>
      <w:kern w:val="0"/>
      <w:sz w:val="22"/>
      <w:lang w:eastAsia="en-US"/>
      <w14:ligatures w14:val="none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8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both"/>
      </w:pPr>
    </w:tblStylePr>
    <w:tblStylePr w:type="nwCell">
      <w:pPr>
        <w:jc w:val="both"/>
      </w:pPr>
    </w:tblStylePr>
  </w:style>
  <w:style w:type="paragraph" w:styleId="af3">
    <w:name w:val="header"/>
    <w:basedOn w:val="a6"/>
    <w:link w:val="af4"/>
    <w:uiPriority w:val="99"/>
    <w:unhideWhenUsed/>
    <w:rsid w:val="005126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4">
    <w:name w:val="页眉 字符"/>
    <w:basedOn w:val="a7"/>
    <w:link w:val="af3"/>
    <w:uiPriority w:val="99"/>
    <w:rsid w:val="0051261C"/>
    <w:rPr>
      <w:rFonts w:ascii="Times New Roman" w:eastAsia="Times New Roman" w:hAnsi="Times New Roman" w:cs="Times New Roman"/>
      <w:kern w:val="0"/>
      <w:sz w:val="18"/>
      <w:szCs w:val="18"/>
      <w14:ligatures w14:val="none"/>
    </w:rPr>
  </w:style>
  <w:style w:type="character" w:customStyle="1" w:styleId="20">
    <w:name w:val="标题 2 字符"/>
    <w:basedOn w:val="a7"/>
    <w:link w:val="2"/>
    <w:uiPriority w:val="1"/>
    <w:rsid w:val="0051261C"/>
    <w:rPr>
      <w:rFonts w:ascii="Times New Roman" w:eastAsia="Times New Roman" w:hAnsi="Times New Roman" w:cs="Times New Roman"/>
      <w:b/>
      <w:bCs/>
      <w:sz w:val="30"/>
      <w:szCs w:val="30"/>
      <w:lang w:eastAsia="en-US"/>
      <w14:ligatures w14:val="none"/>
    </w:rPr>
  </w:style>
  <w:style w:type="character" w:styleId="af5">
    <w:name w:val="Strong"/>
    <w:basedOn w:val="a7"/>
    <w:qFormat/>
    <w:rsid w:val="0051261C"/>
    <w:rPr>
      <w:b/>
    </w:rPr>
  </w:style>
  <w:style w:type="paragraph" w:styleId="af6">
    <w:name w:val="Plain Text"/>
    <w:basedOn w:val="a6"/>
    <w:link w:val="af7"/>
    <w:rsid w:val="0051261C"/>
    <w:pPr>
      <w:spacing w:line="400" w:lineRule="exact"/>
    </w:pPr>
    <w:rPr>
      <w:rFonts w:asciiTheme="minorEastAsia" w:hAnsi="Courier New" w:cs="Courier New"/>
    </w:rPr>
  </w:style>
  <w:style w:type="character" w:customStyle="1" w:styleId="af7">
    <w:name w:val="纯文本 字符"/>
    <w:basedOn w:val="a7"/>
    <w:link w:val="af6"/>
    <w:rsid w:val="0051261C"/>
    <w:rPr>
      <w:rFonts w:asciiTheme="minorEastAsia" w:eastAsia="Times New Roman" w:hAnsi="Courier New" w:cs="Courier New"/>
      <w:kern w:val="0"/>
      <w:sz w:val="24"/>
      <w:szCs w:val="24"/>
      <w14:ligatures w14:val="none"/>
    </w:rPr>
  </w:style>
  <w:style w:type="character" w:customStyle="1" w:styleId="10">
    <w:name w:val="标题 1 字符"/>
    <w:basedOn w:val="a7"/>
    <w:link w:val="1"/>
    <w:uiPriority w:val="9"/>
    <w:rsid w:val="0051261C"/>
    <w:rPr>
      <w:rFonts w:asciiTheme="majorHAnsi" w:eastAsiaTheme="majorEastAsia" w:hAnsiTheme="majorHAnsi" w:cstheme="majorBidi"/>
      <w:color w:val="2F5496" w:themeColor="accent1" w:themeShade="BF"/>
      <w:kern w:val="0"/>
      <w:sz w:val="48"/>
      <w:szCs w:val="48"/>
      <w14:ligatures w14:val="none"/>
    </w:rPr>
  </w:style>
  <w:style w:type="character" w:customStyle="1" w:styleId="40">
    <w:name w:val="标题 4 字符"/>
    <w:basedOn w:val="a7"/>
    <w:link w:val="4"/>
    <w:uiPriority w:val="9"/>
    <w:semiHidden/>
    <w:rsid w:val="0051261C"/>
    <w:rPr>
      <w:rFonts w:asciiTheme="majorHAnsi" w:eastAsiaTheme="majorEastAsia" w:hAnsiTheme="majorHAnsi" w:cstheme="majorBidi"/>
      <w:b/>
      <w:bCs/>
      <w:kern w:val="0"/>
      <w:sz w:val="28"/>
      <w:szCs w:val="28"/>
      <w14:ligatures w14:val="none"/>
    </w:rPr>
  </w:style>
  <w:style w:type="character" w:styleId="af8">
    <w:name w:val="annotation reference"/>
    <w:basedOn w:val="a7"/>
    <w:unhideWhenUsed/>
    <w:rsid w:val="0051261C"/>
    <w:rPr>
      <w:sz w:val="21"/>
      <w:szCs w:val="21"/>
    </w:rPr>
  </w:style>
  <w:style w:type="paragraph" w:styleId="af9">
    <w:name w:val="annotation text"/>
    <w:basedOn w:val="a6"/>
    <w:link w:val="afa"/>
    <w:unhideWhenUsed/>
    <w:rsid w:val="0051261C"/>
  </w:style>
  <w:style w:type="character" w:customStyle="1" w:styleId="afa">
    <w:name w:val="批注文字 字符"/>
    <w:basedOn w:val="a7"/>
    <w:link w:val="af9"/>
    <w:rsid w:val="0051261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51261C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51261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afd">
    <w:name w:val="Emphasis"/>
    <w:basedOn w:val="a7"/>
    <w:uiPriority w:val="20"/>
    <w:qFormat/>
    <w:rsid w:val="0051261C"/>
    <w:rPr>
      <w:i/>
      <w:iCs/>
    </w:rPr>
  </w:style>
  <w:style w:type="paragraph" w:styleId="afe">
    <w:name w:val="Normal (Web)"/>
    <w:basedOn w:val="a6"/>
    <w:uiPriority w:val="99"/>
    <w:unhideWhenUsed/>
    <w:rsid w:val="007D683A"/>
    <w:pPr>
      <w:spacing w:before="100" w:beforeAutospacing="1" w:after="100" w:afterAutospacing="1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5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55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0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1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1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9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67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7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1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cy\Documents\&#33258;&#23450;&#20041;%20Office%20&#27169;&#26495;\format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5350F95-BD33-42E4-B6F3-16EEBBC7D3C2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format.dotx</Template>
  <TotalTime>1424</TotalTime>
  <Pages>8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hcy</dc:creator>
  <cp:keywords/>
  <dc:description/>
  <cp:lastModifiedBy>Congyuan He</cp:lastModifiedBy>
  <cp:revision>13</cp:revision>
  <dcterms:created xsi:type="dcterms:W3CDTF">2025-04-09T14:41:00Z</dcterms:created>
  <dcterms:modified xsi:type="dcterms:W3CDTF">2025-04-11T07:16:00Z</dcterms:modified>
</cp:coreProperties>
</file>